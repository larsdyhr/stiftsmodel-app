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B63F0" w14:textId="71CAB23C" w:rsidR="00053B62" w:rsidRPr="00BE1BC6" w:rsidRDefault="00C67E82">
      <w:pPr>
        <w:rPr>
          <w:b/>
          <w:bCs/>
        </w:rPr>
      </w:pPr>
      <w:r w:rsidRPr="00BE1BC6">
        <w:rPr>
          <w:b/>
          <w:bCs/>
        </w:rPr>
        <w:t>Udvidelse af Lolland-Falster Stift til Storstrøms Stift</w:t>
      </w:r>
    </w:p>
    <w:p w14:paraId="018E86CE" w14:textId="77777777" w:rsidR="00C67E82" w:rsidRDefault="00C67E82"/>
    <w:p w14:paraId="5B7CC51C" w14:textId="65D45DD5" w:rsidR="00C67E82" w:rsidRDefault="00C67E82">
      <w:r>
        <w:t xml:space="preserve">Det nuværende Lolland-Falster Stift har </w:t>
      </w:r>
      <w:r w:rsidR="00BC56BC">
        <w:t>75.000</w:t>
      </w:r>
      <w:r>
        <w:t xml:space="preserve"> medlemmer og en befolkning på </w:t>
      </w:r>
      <w:r w:rsidR="00BC56BC">
        <w:t>98.000</w:t>
      </w:r>
      <w:r>
        <w:t xml:space="preserve"> personer. Roskilde Stift har </w:t>
      </w:r>
      <w:r w:rsidR="00BC56BC">
        <w:t>561.000</w:t>
      </w:r>
      <w:r>
        <w:t xml:space="preserve"> medlemmer og en befolkning på </w:t>
      </w:r>
      <w:r w:rsidR="00BC56BC">
        <w:t>760.000</w:t>
      </w:r>
      <w:r>
        <w:t xml:space="preserve"> personer.</w:t>
      </w:r>
    </w:p>
    <w:p w14:paraId="770A4582" w14:textId="1F5A2EB7" w:rsidR="00C67E82" w:rsidRDefault="00C67E82">
      <w:r>
        <w:t xml:space="preserve">Ved en udvidelse af Lolland-Falster Stift med provstierne Stege-Vordingborg, Næstved og Tryggevælde vil et nyt Storstrøms Stift få </w:t>
      </w:r>
      <w:r w:rsidR="00BC56BC">
        <w:t>223.000</w:t>
      </w:r>
      <w:r>
        <w:t xml:space="preserve"> medlemmer og en befolkning på </w:t>
      </w:r>
      <w:r w:rsidR="00BC56BC">
        <w:t xml:space="preserve">290.000 </w:t>
      </w:r>
      <w:r>
        <w:t xml:space="preserve">personer. Roskilde Stift vil herefter have </w:t>
      </w:r>
      <w:r w:rsidR="00BC56BC">
        <w:t>414.000</w:t>
      </w:r>
      <w:r>
        <w:t xml:space="preserve"> medlemmer og </w:t>
      </w:r>
      <w:r w:rsidR="00BC56BC">
        <w:t>en befolkning på 568.000 personer</w:t>
      </w:r>
      <w:r>
        <w:t>.</w:t>
      </w:r>
    </w:p>
    <w:p w14:paraId="40FFA552" w14:textId="40BE57E6" w:rsidR="00262235" w:rsidRDefault="00262235">
      <w:r>
        <w:t>Det nye Storstrøms Stift vil være Danmarks mindste stift</w:t>
      </w:r>
      <w:r w:rsidR="00BE1BC6">
        <w:t>,</w:t>
      </w:r>
      <w:r w:rsidR="001B5E5C">
        <w:t xml:space="preserve"> ligesom Lolland-Falster Stift </w:t>
      </w:r>
      <w:r w:rsidR="00BE1BC6">
        <w:t xml:space="preserve">er </w:t>
      </w:r>
      <w:r w:rsidR="001B5E5C">
        <w:t>i dag</w:t>
      </w:r>
      <w:r>
        <w:t>.</w:t>
      </w:r>
    </w:p>
    <w:p w14:paraId="4407CEBA" w14:textId="2FEF16BB" w:rsidR="00C67E82" w:rsidRDefault="00C67E82">
      <w:r>
        <w:t xml:space="preserve">Kommunerne i de tre ovennævnte provstier var en del af det gamle Storstrøms Amt indtil 2006, men blev ved kommunalreformen tilført kommunerne Fuglebjerg, Haslev og Vallø fra de daværende Vestsjællands og Roskilde Amter. I 2006 boede der i alt </w:t>
      </w:r>
      <w:r w:rsidR="00BC56BC">
        <w:t>32.000</w:t>
      </w:r>
      <w:r>
        <w:t xml:space="preserve"> personer i de tre kommuner.</w:t>
      </w:r>
    </w:p>
    <w:p w14:paraId="281E2193" w14:textId="26FADB9F" w:rsidR="00262235" w:rsidRDefault="00262235">
      <w:r>
        <w:t>På de følgende sider fremgår en række data for Lolland Falster-Stift og Roskilde Stift i dag, hvis forslaget gennemføres. De fremgår i oversigtform af tabellen nedenfor.</w:t>
      </w:r>
    </w:p>
    <w:p w14:paraId="2E30B4BB" w14:textId="2D9B61D2" w:rsidR="009C086D" w:rsidRDefault="009C086D">
      <w:r>
        <w:t>Det maksimale stiftsbidrag viser det maksimale beløb stiftsrådene har til rådighed til fælles kirkelige aktiviteter i stiftet. Antallet af kirker, pastorater og præster afspejler den opgave som stiftsøvrighed, biskop og stiftsadministration skal forvalte uden ændringer i øvrigt.</w:t>
      </w:r>
    </w:p>
    <w:p w14:paraId="19825762" w14:textId="77777777" w:rsidR="00262235" w:rsidRDefault="00262235"/>
    <w:p w14:paraId="31514AE7" w14:textId="7FF70CCD" w:rsidR="00262235" w:rsidRDefault="00262235">
      <w:r>
        <w:t>Lolland-Falster Stift og Roskilde Stift i dag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43"/>
        <w:gridCol w:w="943"/>
        <w:gridCol w:w="931"/>
        <w:gridCol w:w="1136"/>
        <w:gridCol w:w="1026"/>
        <w:gridCol w:w="1082"/>
        <w:gridCol w:w="812"/>
        <w:gridCol w:w="728"/>
        <w:gridCol w:w="1125"/>
        <w:gridCol w:w="902"/>
      </w:tblGrid>
      <w:tr w:rsidR="00107B77" w:rsidRPr="001B5E5C" w14:paraId="13AB02F8" w14:textId="77777777" w:rsidTr="001B5E5C">
        <w:tc>
          <w:tcPr>
            <w:tcW w:w="943" w:type="dxa"/>
          </w:tcPr>
          <w:p w14:paraId="29F536B1" w14:textId="0C3F16D4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Stift</w:t>
            </w:r>
          </w:p>
        </w:tc>
        <w:tc>
          <w:tcPr>
            <w:tcW w:w="943" w:type="dxa"/>
          </w:tcPr>
          <w:p w14:paraId="3F3FF3F3" w14:textId="0BFE967A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Medlem</w:t>
            </w:r>
          </w:p>
        </w:tc>
        <w:tc>
          <w:tcPr>
            <w:tcW w:w="931" w:type="dxa"/>
          </w:tcPr>
          <w:p w14:paraId="137E8E57" w14:textId="775BD24E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Ikke-medlem</w:t>
            </w:r>
          </w:p>
        </w:tc>
        <w:tc>
          <w:tcPr>
            <w:tcW w:w="1136" w:type="dxa"/>
          </w:tcPr>
          <w:p w14:paraId="79276A02" w14:textId="7EFE279F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Befolkning i alt</w:t>
            </w:r>
          </w:p>
        </w:tc>
        <w:tc>
          <w:tcPr>
            <w:tcW w:w="1026" w:type="dxa"/>
          </w:tcPr>
          <w:p w14:paraId="781AB6B9" w14:textId="6FC18AC3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Medlems procent</w:t>
            </w:r>
          </w:p>
        </w:tc>
        <w:tc>
          <w:tcPr>
            <w:tcW w:w="1082" w:type="dxa"/>
          </w:tcPr>
          <w:p w14:paraId="33E0DBE8" w14:textId="382B6AFD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Lokal ligning t.kr.</w:t>
            </w:r>
          </w:p>
        </w:tc>
        <w:tc>
          <w:tcPr>
            <w:tcW w:w="812" w:type="dxa"/>
          </w:tcPr>
          <w:p w14:paraId="54612121" w14:textId="1468B235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Max stifts bidrag 1 % t.kr.</w:t>
            </w:r>
          </w:p>
        </w:tc>
        <w:tc>
          <w:tcPr>
            <w:tcW w:w="728" w:type="dxa"/>
          </w:tcPr>
          <w:p w14:paraId="2D40E4A1" w14:textId="68DB8E5C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Kirker</w:t>
            </w:r>
          </w:p>
        </w:tc>
        <w:tc>
          <w:tcPr>
            <w:tcW w:w="1125" w:type="dxa"/>
          </w:tcPr>
          <w:p w14:paraId="2D8FAEB6" w14:textId="623C8862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Pastorater</w:t>
            </w:r>
          </w:p>
        </w:tc>
        <w:tc>
          <w:tcPr>
            <w:tcW w:w="902" w:type="dxa"/>
          </w:tcPr>
          <w:p w14:paraId="7C2E34C2" w14:textId="1B4B7486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Præster</w:t>
            </w:r>
          </w:p>
        </w:tc>
      </w:tr>
      <w:tr w:rsidR="00107B77" w:rsidRPr="001B5E5C" w14:paraId="47C7AFA1" w14:textId="77777777" w:rsidTr="001B5E5C">
        <w:tc>
          <w:tcPr>
            <w:tcW w:w="943" w:type="dxa"/>
          </w:tcPr>
          <w:p w14:paraId="229DADC0" w14:textId="47BFFB95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Lolland-Falster</w:t>
            </w:r>
          </w:p>
        </w:tc>
        <w:tc>
          <w:tcPr>
            <w:tcW w:w="943" w:type="dxa"/>
          </w:tcPr>
          <w:p w14:paraId="161F676F" w14:textId="674D30C8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75.000</w:t>
            </w:r>
          </w:p>
        </w:tc>
        <w:tc>
          <w:tcPr>
            <w:tcW w:w="931" w:type="dxa"/>
          </w:tcPr>
          <w:p w14:paraId="4DCFC824" w14:textId="133DCAA6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22.000</w:t>
            </w:r>
          </w:p>
        </w:tc>
        <w:tc>
          <w:tcPr>
            <w:tcW w:w="1136" w:type="dxa"/>
          </w:tcPr>
          <w:p w14:paraId="373DFD79" w14:textId="339C4AFE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98.000</w:t>
            </w:r>
          </w:p>
        </w:tc>
        <w:tc>
          <w:tcPr>
            <w:tcW w:w="1026" w:type="dxa"/>
          </w:tcPr>
          <w:p w14:paraId="6031D01D" w14:textId="3836C8A1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77,2</w:t>
            </w:r>
          </w:p>
        </w:tc>
        <w:tc>
          <w:tcPr>
            <w:tcW w:w="1082" w:type="dxa"/>
          </w:tcPr>
          <w:p w14:paraId="7209DB79" w14:textId="774EBD88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168.000</w:t>
            </w:r>
          </w:p>
        </w:tc>
        <w:tc>
          <w:tcPr>
            <w:tcW w:w="812" w:type="dxa"/>
          </w:tcPr>
          <w:p w14:paraId="7F35A338" w14:textId="499B999B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1.675</w:t>
            </w:r>
          </w:p>
        </w:tc>
        <w:tc>
          <w:tcPr>
            <w:tcW w:w="728" w:type="dxa"/>
          </w:tcPr>
          <w:p w14:paraId="47C39BB2" w14:textId="2526A1BC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108</w:t>
            </w:r>
          </w:p>
        </w:tc>
        <w:tc>
          <w:tcPr>
            <w:tcW w:w="1125" w:type="dxa"/>
          </w:tcPr>
          <w:p w14:paraId="3638DB59" w14:textId="5B5CF1EF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37</w:t>
            </w:r>
          </w:p>
        </w:tc>
        <w:tc>
          <w:tcPr>
            <w:tcW w:w="902" w:type="dxa"/>
          </w:tcPr>
          <w:p w14:paraId="3E43BD73" w14:textId="5FDC1092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57</w:t>
            </w:r>
          </w:p>
        </w:tc>
      </w:tr>
      <w:tr w:rsidR="00107B77" w:rsidRPr="001B5E5C" w14:paraId="275D727A" w14:textId="77777777" w:rsidTr="001B5E5C">
        <w:tc>
          <w:tcPr>
            <w:tcW w:w="943" w:type="dxa"/>
          </w:tcPr>
          <w:p w14:paraId="52A99EEF" w14:textId="76731F56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Roskilde</w:t>
            </w:r>
          </w:p>
        </w:tc>
        <w:tc>
          <w:tcPr>
            <w:tcW w:w="943" w:type="dxa"/>
          </w:tcPr>
          <w:p w14:paraId="504322CC" w14:textId="7E8CEA3E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561.000</w:t>
            </w:r>
          </w:p>
        </w:tc>
        <w:tc>
          <w:tcPr>
            <w:tcW w:w="931" w:type="dxa"/>
          </w:tcPr>
          <w:p w14:paraId="3A9ABC22" w14:textId="08229D91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199.000</w:t>
            </w:r>
          </w:p>
        </w:tc>
        <w:tc>
          <w:tcPr>
            <w:tcW w:w="1136" w:type="dxa"/>
          </w:tcPr>
          <w:p w14:paraId="5D303DE4" w14:textId="2E98C51F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760.000</w:t>
            </w:r>
          </w:p>
        </w:tc>
        <w:tc>
          <w:tcPr>
            <w:tcW w:w="1026" w:type="dxa"/>
          </w:tcPr>
          <w:p w14:paraId="1EC32FFE" w14:textId="11B404E1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73,8</w:t>
            </w:r>
          </w:p>
        </w:tc>
        <w:tc>
          <w:tcPr>
            <w:tcW w:w="1082" w:type="dxa"/>
          </w:tcPr>
          <w:p w14:paraId="4114E6C9" w14:textId="6F5D1159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1.047.669</w:t>
            </w:r>
          </w:p>
        </w:tc>
        <w:tc>
          <w:tcPr>
            <w:tcW w:w="812" w:type="dxa"/>
          </w:tcPr>
          <w:p w14:paraId="59E679BF" w14:textId="63718941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10.477</w:t>
            </w:r>
          </w:p>
        </w:tc>
        <w:tc>
          <w:tcPr>
            <w:tcW w:w="728" w:type="dxa"/>
          </w:tcPr>
          <w:p w14:paraId="79D96E39" w14:textId="73705F2D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371</w:t>
            </w:r>
          </w:p>
        </w:tc>
        <w:tc>
          <w:tcPr>
            <w:tcW w:w="1125" w:type="dxa"/>
          </w:tcPr>
          <w:p w14:paraId="256678BE" w14:textId="39ECAE62" w:rsidR="00107B77" w:rsidRPr="001B5E5C" w:rsidRDefault="00107B77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157</w:t>
            </w:r>
          </w:p>
        </w:tc>
        <w:tc>
          <w:tcPr>
            <w:tcW w:w="902" w:type="dxa"/>
          </w:tcPr>
          <w:p w14:paraId="6732EA90" w14:textId="252F7A33" w:rsidR="00107B77" w:rsidRPr="001B5E5C" w:rsidRDefault="00521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273</w:t>
            </w:r>
          </w:p>
        </w:tc>
      </w:tr>
    </w:tbl>
    <w:p w14:paraId="331D0451" w14:textId="77777777" w:rsidR="00262235" w:rsidRPr="001B5E5C" w:rsidRDefault="00262235">
      <w:pPr>
        <w:rPr>
          <w:sz w:val="20"/>
          <w:szCs w:val="20"/>
        </w:rPr>
      </w:pPr>
    </w:p>
    <w:p w14:paraId="2F2DB524" w14:textId="32651947" w:rsidR="00262235" w:rsidRDefault="00262235">
      <w:r>
        <w:t>Storstrøms Stift og det ændrede Roskilde Stift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109"/>
        <w:gridCol w:w="932"/>
        <w:gridCol w:w="928"/>
        <w:gridCol w:w="1078"/>
        <w:gridCol w:w="975"/>
        <w:gridCol w:w="923"/>
        <w:gridCol w:w="858"/>
        <w:gridCol w:w="841"/>
        <w:gridCol w:w="1068"/>
        <w:gridCol w:w="916"/>
      </w:tblGrid>
      <w:tr w:rsidR="00107B77" w14:paraId="63D8845B" w14:textId="77777777" w:rsidTr="00C10245">
        <w:tc>
          <w:tcPr>
            <w:tcW w:w="962" w:type="dxa"/>
          </w:tcPr>
          <w:p w14:paraId="6E32CEF3" w14:textId="77777777" w:rsidR="00107B77" w:rsidRPr="001B5E5C" w:rsidRDefault="00107B77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Stift</w:t>
            </w:r>
          </w:p>
        </w:tc>
        <w:tc>
          <w:tcPr>
            <w:tcW w:w="962" w:type="dxa"/>
          </w:tcPr>
          <w:p w14:paraId="2E3A24AF" w14:textId="77777777" w:rsidR="00107B77" w:rsidRPr="001B5E5C" w:rsidRDefault="00107B77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Medlem</w:t>
            </w:r>
          </w:p>
        </w:tc>
        <w:tc>
          <w:tcPr>
            <w:tcW w:w="963" w:type="dxa"/>
          </w:tcPr>
          <w:p w14:paraId="079E1057" w14:textId="77777777" w:rsidR="00107B77" w:rsidRPr="001B5E5C" w:rsidRDefault="00107B77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Ikke-medlem</w:t>
            </w:r>
          </w:p>
        </w:tc>
        <w:tc>
          <w:tcPr>
            <w:tcW w:w="963" w:type="dxa"/>
          </w:tcPr>
          <w:p w14:paraId="55E58703" w14:textId="77777777" w:rsidR="00107B77" w:rsidRPr="001B5E5C" w:rsidRDefault="00107B77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Befolkning i alt</w:t>
            </w:r>
          </w:p>
        </w:tc>
        <w:tc>
          <w:tcPr>
            <w:tcW w:w="963" w:type="dxa"/>
          </w:tcPr>
          <w:p w14:paraId="61795AC6" w14:textId="77777777" w:rsidR="00107B77" w:rsidRPr="001B5E5C" w:rsidRDefault="00107B77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Medlems procent</w:t>
            </w:r>
          </w:p>
        </w:tc>
        <w:tc>
          <w:tcPr>
            <w:tcW w:w="963" w:type="dxa"/>
          </w:tcPr>
          <w:p w14:paraId="079C5239" w14:textId="77777777" w:rsidR="00107B77" w:rsidRPr="001B5E5C" w:rsidRDefault="00107B77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Lokal ligning t.kr.</w:t>
            </w:r>
          </w:p>
        </w:tc>
        <w:tc>
          <w:tcPr>
            <w:tcW w:w="963" w:type="dxa"/>
          </w:tcPr>
          <w:p w14:paraId="130B0497" w14:textId="77777777" w:rsidR="00107B77" w:rsidRPr="001B5E5C" w:rsidRDefault="00107B77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Max stifts bidrag 1 % t.kr.</w:t>
            </w:r>
          </w:p>
        </w:tc>
        <w:tc>
          <w:tcPr>
            <w:tcW w:w="963" w:type="dxa"/>
          </w:tcPr>
          <w:p w14:paraId="28BBCAF5" w14:textId="77777777" w:rsidR="00107B77" w:rsidRPr="001B5E5C" w:rsidRDefault="00107B77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Kirker</w:t>
            </w:r>
          </w:p>
        </w:tc>
        <w:tc>
          <w:tcPr>
            <w:tcW w:w="963" w:type="dxa"/>
          </w:tcPr>
          <w:p w14:paraId="4765D206" w14:textId="77777777" w:rsidR="00107B77" w:rsidRPr="001B5E5C" w:rsidRDefault="00107B77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Pastorater</w:t>
            </w:r>
          </w:p>
        </w:tc>
        <w:tc>
          <w:tcPr>
            <w:tcW w:w="963" w:type="dxa"/>
          </w:tcPr>
          <w:p w14:paraId="283712C9" w14:textId="77777777" w:rsidR="00107B77" w:rsidRPr="001B5E5C" w:rsidRDefault="00107B77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Præster</w:t>
            </w:r>
          </w:p>
        </w:tc>
      </w:tr>
      <w:tr w:rsidR="00107B77" w14:paraId="5D9B6B3C" w14:textId="77777777" w:rsidTr="00C10245">
        <w:tc>
          <w:tcPr>
            <w:tcW w:w="962" w:type="dxa"/>
          </w:tcPr>
          <w:p w14:paraId="045A8103" w14:textId="1B136E47" w:rsidR="00107B77" w:rsidRPr="001B5E5C" w:rsidRDefault="001B5E5C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Storstrøms</w:t>
            </w:r>
          </w:p>
        </w:tc>
        <w:tc>
          <w:tcPr>
            <w:tcW w:w="962" w:type="dxa"/>
          </w:tcPr>
          <w:p w14:paraId="1F13FD6C" w14:textId="00EDD22E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223.000</w:t>
            </w:r>
          </w:p>
        </w:tc>
        <w:tc>
          <w:tcPr>
            <w:tcW w:w="963" w:type="dxa"/>
          </w:tcPr>
          <w:p w14:paraId="5CEDEDF3" w14:textId="5F1919D4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67.000</w:t>
            </w:r>
          </w:p>
        </w:tc>
        <w:tc>
          <w:tcPr>
            <w:tcW w:w="963" w:type="dxa"/>
          </w:tcPr>
          <w:p w14:paraId="2ECE7BB0" w14:textId="45AFF820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290.000</w:t>
            </w:r>
          </w:p>
        </w:tc>
        <w:tc>
          <w:tcPr>
            <w:tcW w:w="963" w:type="dxa"/>
          </w:tcPr>
          <w:p w14:paraId="426BE4CE" w14:textId="30E284EB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76,9</w:t>
            </w:r>
          </w:p>
        </w:tc>
        <w:tc>
          <w:tcPr>
            <w:tcW w:w="963" w:type="dxa"/>
          </w:tcPr>
          <w:p w14:paraId="403592D2" w14:textId="3066CA70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452.000</w:t>
            </w:r>
          </w:p>
        </w:tc>
        <w:tc>
          <w:tcPr>
            <w:tcW w:w="963" w:type="dxa"/>
          </w:tcPr>
          <w:p w14:paraId="624E4FEA" w14:textId="441F837E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4.524</w:t>
            </w:r>
          </w:p>
        </w:tc>
        <w:tc>
          <w:tcPr>
            <w:tcW w:w="963" w:type="dxa"/>
          </w:tcPr>
          <w:p w14:paraId="715CA4BD" w14:textId="4950AF1B" w:rsidR="00107B77" w:rsidRPr="001B5E5C" w:rsidRDefault="00BC56B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222</w:t>
            </w:r>
          </w:p>
        </w:tc>
        <w:tc>
          <w:tcPr>
            <w:tcW w:w="963" w:type="dxa"/>
          </w:tcPr>
          <w:p w14:paraId="0A28D39C" w14:textId="24AE02AA" w:rsidR="00107B77" w:rsidRPr="001B5E5C" w:rsidRDefault="00BC56B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963" w:type="dxa"/>
          </w:tcPr>
          <w:p w14:paraId="5B4ABF58" w14:textId="4DD4D6AC" w:rsidR="00107B77" w:rsidRPr="001B5E5C" w:rsidRDefault="00BC56B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</w:t>
            </w:r>
          </w:p>
        </w:tc>
      </w:tr>
      <w:tr w:rsidR="00107B77" w14:paraId="255F5184" w14:textId="77777777" w:rsidTr="00C10245">
        <w:tc>
          <w:tcPr>
            <w:tcW w:w="962" w:type="dxa"/>
          </w:tcPr>
          <w:p w14:paraId="2E6DB597" w14:textId="2E698E4A" w:rsidR="00107B77" w:rsidRPr="001B5E5C" w:rsidRDefault="001B5E5C" w:rsidP="00C10245">
            <w:pPr>
              <w:rPr>
                <w:sz w:val="20"/>
                <w:szCs w:val="20"/>
              </w:rPr>
            </w:pPr>
            <w:r w:rsidRPr="001B5E5C">
              <w:rPr>
                <w:sz w:val="20"/>
                <w:szCs w:val="20"/>
              </w:rPr>
              <w:t>Roskilde</w:t>
            </w:r>
          </w:p>
        </w:tc>
        <w:tc>
          <w:tcPr>
            <w:tcW w:w="962" w:type="dxa"/>
          </w:tcPr>
          <w:p w14:paraId="41DC1EB3" w14:textId="0918B552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414.000</w:t>
            </w:r>
          </w:p>
        </w:tc>
        <w:tc>
          <w:tcPr>
            <w:tcW w:w="963" w:type="dxa"/>
          </w:tcPr>
          <w:p w14:paraId="34927F63" w14:textId="73715B57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154.000</w:t>
            </w:r>
          </w:p>
        </w:tc>
        <w:tc>
          <w:tcPr>
            <w:tcW w:w="963" w:type="dxa"/>
          </w:tcPr>
          <w:p w14:paraId="732DC1F1" w14:textId="5E9188B5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568.000</w:t>
            </w:r>
          </w:p>
        </w:tc>
        <w:tc>
          <w:tcPr>
            <w:tcW w:w="963" w:type="dxa"/>
          </w:tcPr>
          <w:p w14:paraId="3D76379B" w14:textId="5172B565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72,8</w:t>
            </w:r>
          </w:p>
        </w:tc>
        <w:tc>
          <w:tcPr>
            <w:tcW w:w="963" w:type="dxa"/>
          </w:tcPr>
          <w:p w14:paraId="7B40154A" w14:textId="1CA2BB3D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762.766</w:t>
            </w:r>
          </w:p>
        </w:tc>
        <w:tc>
          <w:tcPr>
            <w:tcW w:w="963" w:type="dxa"/>
          </w:tcPr>
          <w:p w14:paraId="647DABDF" w14:textId="2F889DC0" w:rsidR="00107B77" w:rsidRPr="001B5E5C" w:rsidRDefault="001B5E5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7.628</w:t>
            </w:r>
          </w:p>
        </w:tc>
        <w:tc>
          <w:tcPr>
            <w:tcW w:w="963" w:type="dxa"/>
          </w:tcPr>
          <w:p w14:paraId="44376ABF" w14:textId="02ADF485" w:rsidR="00107B77" w:rsidRPr="001B5E5C" w:rsidRDefault="00BC56B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257</w:t>
            </w:r>
          </w:p>
        </w:tc>
        <w:tc>
          <w:tcPr>
            <w:tcW w:w="963" w:type="dxa"/>
          </w:tcPr>
          <w:p w14:paraId="1D06E7F9" w14:textId="441B7100" w:rsidR="00107B77" w:rsidRPr="001B5E5C" w:rsidRDefault="00BC56B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112</w:t>
            </w:r>
          </w:p>
        </w:tc>
        <w:tc>
          <w:tcPr>
            <w:tcW w:w="963" w:type="dxa"/>
          </w:tcPr>
          <w:p w14:paraId="2CFDF2FB" w14:textId="4DB2059D" w:rsidR="00107B77" w:rsidRPr="001B5E5C" w:rsidRDefault="00BC56BC" w:rsidP="00C10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</w:tr>
    </w:tbl>
    <w:p w14:paraId="307E092D" w14:textId="77777777" w:rsidR="00107B77" w:rsidRDefault="00107B77"/>
    <w:p w14:paraId="4ECE1655" w14:textId="77777777" w:rsidR="00BE1BC6" w:rsidRDefault="00BE1BC6"/>
    <w:p w14:paraId="2F9FCA33" w14:textId="201CC8C4" w:rsidR="00BE1BC6" w:rsidRDefault="00BE1BC6">
      <w:r>
        <w:br w:type="page"/>
      </w:r>
    </w:p>
    <w:p w14:paraId="0B4ED090" w14:textId="732683E1" w:rsidR="00BE1BC6" w:rsidRPr="00BE1BC6" w:rsidRDefault="00BE1BC6">
      <w:pPr>
        <w:rPr>
          <w:b/>
          <w:bCs/>
        </w:rPr>
      </w:pPr>
      <w:r>
        <w:rPr>
          <w:b/>
          <w:bCs/>
        </w:rPr>
        <w:t xml:space="preserve">Grundtal Lolland-Falster Stift og Roskilde Stift </w:t>
      </w:r>
    </w:p>
    <w:p w14:paraId="6D1CDC4F" w14:textId="787A993A" w:rsidR="00BE1BC6" w:rsidRDefault="00BE1BC6">
      <w:r>
        <w:rPr>
          <w:noProof/>
        </w:rPr>
        <w:drawing>
          <wp:inline distT="0" distB="0" distL="0" distR="0" wp14:anchorId="7771C553" wp14:editId="19E8A88B">
            <wp:extent cx="7918783" cy="5294526"/>
            <wp:effectExtent l="0" t="2223" r="4128" b="4127"/>
            <wp:docPr id="134437237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72379" name="Billede 13443723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86278" cy="53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2E00" w14:textId="77777777" w:rsidR="00BE1BC6" w:rsidRDefault="00BE1BC6">
      <w:r>
        <w:br w:type="page"/>
      </w:r>
    </w:p>
    <w:p w14:paraId="7C984421" w14:textId="0D55850F" w:rsidR="00BE1BC6" w:rsidRDefault="00BE1BC6">
      <w:pPr>
        <w:rPr>
          <w:b/>
          <w:bCs/>
        </w:rPr>
      </w:pPr>
      <w:r>
        <w:rPr>
          <w:b/>
          <w:bCs/>
        </w:rPr>
        <w:t>Grundtal Storstrøms Stift og Roskilde Stift efter ændring</w:t>
      </w:r>
    </w:p>
    <w:p w14:paraId="7F2E1DC4" w14:textId="4A810ED3" w:rsidR="00BE1BC6" w:rsidRPr="00BE1BC6" w:rsidRDefault="00BE1BC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2294DC" wp14:editId="0247DCA7">
            <wp:extent cx="6726313" cy="5849757"/>
            <wp:effectExtent l="0" t="0" r="0" b="0"/>
            <wp:docPr id="1867241499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41499" name="Billede 18672414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63302" cy="588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BC6" w:rsidRPr="00BE1BC6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9B19D" w14:textId="77777777" w:rsidR="00E35B90" w:rsidRDefault="00E35B90" w:rsidP="00C67E82">
      <w:pPr>
        <w:spacing w:after="0" w:line="240" w:lineRule="auto"/>
      </w:pPr>
      <w:r>
        <w:separator/>
      </w:r>
    </w:p>
  </w:endnote>
  <w:endnote w:type="continuationSeparator" w:id="0">
    <w:p w14:paraId="5348DDBA" w14:textId="77777777" w:rsidR="00E35B90" w:rsidRDefault="00E35B90" w:rsidP="00C67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2841695"/>
      <w:docPartObj>
        <w:docPartGallery w:val="Page Numbers (Bottom of Page)"/>
        <w:docPartUnique/>
      </w:docPartObj>
    </w:sdtPr>
    <w:sdtEndPr/>
    <w:sdtContent>
      <w:p w14:paraId="49802F93" w14:textId="0FD5A54C" w:rsidR="00BE1BC6" w:rsidRDefault="00BE1BC6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6951CE" w14:textId="77777777" w:rsidR="00BE1BC6" w:rsidRDefault="00BE1BC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2E35C" w14:textId="77777777" w:rsidR="00E35B90" w:rsidRDefault="00E35B90" w:rsidP="00C67E82">
      <w:pPr>
        <w:spacing w:after="0" w:line="240" w:lineRule="auto"/>
      </w:pPr>
      <w:r>
        <w:separator/>
      </w:r>
    </w:p>
  </w:footnote>
  <w:footnote w:type="continuationSeparator" w:id="0">
    <w:p w14:paraId="77932F0C" w14:textId="77777777" w:rsidR="00E35B90" w:rsidRDefault="00E35B90" w:rsidP="00C67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CA55" w14:textId="30762340" w:rsidR="00C67E82" w:rsidRDefault="00C67E82">
    <w:pPr>
      <w:pStyle w:val="Sidehoved"/>
    </w:pPr>
    <w:r>
      <w:t>Akt 3989874</w:t>
    </w:r>
    <w:r>
      <w:tab/>
      <w:t xml:space="preserve">Bilag </w:t>
    </w:r>
    <w:r w:rsidR="00A01FC3">
      <w:t>2</w:t>
    </w:r>
    <w:r>
      <w:t xml:space="preserve"> – Forslaget i tal </w:t>
    </w:r>
    <w:r>
      <w:tab/>
      <w:t>30042026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attachedTemplate r:id="rId1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FF"/>
    <w:rsid w:val="00053B62"/>
    <w:rsid w:val="00056FE6"/>
    <w:rsid w:val="00107B77"/>
    <w:rsid w:val="001B5E5C"/>
    <w:rsid w:val="001D6486"/>
    <w:rsid w:val="00262235"/>
    <w:rsid w:val="002705F0"/>
    <w:rsid w:val="003E46E9"/>
    <w:rsid w:val="00410BFF"/>
    <w:rsid w:val="00475C8D"/>
    <w:rsid w:val="004E6509"/>
    <w:rsid w:val="00521F73"/>
    <w:rsid w:val="00544B6A"/>
    <w:rsid w:val="007C0C3D"/>
    <w:rsid w:val="009C086D"/>
    <w:rsid w:val="00A01FC3"/>
    <w:rsid w:val="00AB496B"/>
    <w:rsid w:val="00AB5D46"/>
    <w:rsid w:val="00B23EAB"/>
    <w:rsid w:val="00B318A5"/>
    <w:rsid w:val="00BC56BC"/>
    <w:rsid w:val="00BC59EA"/>
    <w:rsid w:val="00BE1BC6"/>
    <w:rsid w:val="00BF4029"/>
    <w:rsid w:val="00C0504C"/>
    <w:rsid w:val="00C37D3F"/>
    <w:rsid w:val="00C67E82"/>
    <w:rsid w:val="00D76E53"/>
    <w:rsid w:val="00E35B90"/>
    <w:rsid w:val="00F0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1C823"/>
  <w15:chartTrackingRefBased/>
  <w15:docId w15:val="{2208095D-53C2-46D3-B209-C76ABA65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C67E8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67E82"/>
  </w:style>
  <w:style w:type="paragraph" w:styleId="Sidefod">
    <w:name w:val="footer"/>
    <w:basedOn w:val="Normal"/>
    <w:link w:val="SidefodTegn"/>
    <w:uiPriority w:val="99"/>
    <w:unhideWhenUsed/>
    <w:rsid w:val="00C67E8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67E82"/>
  </w:style>
  <w:style w:type="table" w:styleId="Tabel-Gitter">
    <w:name w:val="Table Grid"/>
    <w:basedOn w:val="Tabel-Normal"/>
    <w:uiPriority w:val="39"/>
    <w:rsid w:val="00107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ke\AppData\Local\cBrain\F2\.tmp\5a369ab93de949a9bc5d8333e47599aa.dotx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E404E-28FC-4B46-A715-676F59A93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5a369ab93de949a9bc5d8333e47599aa</Template>
  <TotalTime>0</TotalTime>
  <Pages>1</Pages>
  <Words>291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 Kerrn-Jespersen</dc:creator>
  <cp:keywords/>
  <dc:description/>
  <cp:lastModifiedBy>Klaus  Kerrn-Jespersen</cp:lastModifiedBy>
  <cp:revision>2</cp:revision>
  <cp:lastPrinted>2026-05-01T12:07:00Z</cp:lastPrinted>
  <dcterms:created xsi:type="dcterms:W3CDTF">2026-05-08T12:36:00Z</dcterms:created>
  <dcterms:modified xsi:type="dcterms:W3CDTF">2026-05-08T12:36:00Z</dcterms:modified>
</cp:coreProperties>
</file>